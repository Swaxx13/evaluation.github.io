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E9F3" w14:textId="5ACFA03B" w:rsidR="00C36416" w:rsidRDefault="008D1FE5" w:rsidP="00C36416">
      <w:r>
        <w:rPr>
          <w:noProof/>
          <w14:ligatures w14:val="none"/>
        </w:rPr>
        <w:drawing>
          <wp:anchor distT="0" distB="0" distL="114300" distR="114300" simplePos="0" relativeHeight="251652096" behindDoc="0" locked="0" layoutInCell="1" allowOverlap="1" wp14:anchorId="5880ACE6" wp14:editId="536B00DA">
            <wp:simplePos x="0" y="0"/>
            <wp:positionH relativeFrom="column">
              <wp:posOffset>95250</wp:posOffset>
            </wp:positionH>
            <wp:positionV relativeFrom="paragraph">
              <wp:posOffset>242570</wp:posOffset>
            </wp:positionV>
            <wp:extent cx="3586480" cy="1302385"/>
            <wp:effectExtent l="0" t="0" r="0" b="0"/>
            <wp:wrapThrough wrapText="bothSides">
              <wp:wrapPolygon edited="0">
                <wp:start x="2065" y="0"/>
                <wp:lineTo x="1721" y="1264"/>
                <wp:lineTo x="1262" y="4107"/>
                <wp:lineTo x="0" y="8215"/>
                <wp:lineTo x="0" y="11374"/>
                <wp:lineTo x="1950" y="15165"/>
                <wp:lineTo x="1492" y="16745"/>
                <wp:lineTo x="1492" y="18325"/>
                <wp:lineTo x="2065" y="20220"/>
                <wp:lineTo x="2868" y="21168"/>
                <wp:lineTo x="3098" y="21168"/>
                <wp:lineTo x="5737" y="21168"/>
                <wp:lineTo x="11014" y="20220"/>
                <wp:lineTo x="21455" y="16745"/>
                <wp:lineTo x="21455" y="9162"/>
                <wp:lineTo x="20193" y="4739"/>
                <wp:lineTo x="6540" y="0"/>
                <wp:lineTo x="2065" y="0"/>
              </wp:wrapPolygon>
            </wp:wrapThrough>
            <wp:docPr id="3074" name="Picture 2" descr="100+] Github Logo Png Images | Wallpapers.com">
              <a:extLst xmlns:a="http://schemas.openxmlformats.org/drawingml/2006/main">
                <a:ext uri="{FF2B5EF4-FFF2-40B4-BE49-F238E27FC236}">
                  <a16:creationId xmlns:a16="http://schemas.microsoft.com/office/drawing/2014/main" id="{50C2E9B8-A289-F985-E693-696F52919FB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100+] Github Logo Png Images | Wallpapers.com">
                      <a:extLst>
                        <a:ext uri="{FF2B5EF4-FFF2-40B4-BE49-F238E27FC236}">
                          <a16:creationId xmlns:a16="http://schemas.microsoft.com/office/drawing/2014/main" id="{50C2E9B8-A289-F985-E693-696F52919FB2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0" cy="130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26D45D" w14:textId="3FD66551" w:rsidR="00C36416" w:rsidRDefault="00712E35" w:rsidP="00C36416">
      <w:r>
        <w:rPr>
          <w:noProof/>
          <w14:ligatures w14:val="none"/>
        </w:rPr>
        <w:drawing>
          <wp:anchor distT="0" distB="0" distL="114300" distR="114300" simplePos="0" relativeHeight="251711488" behindDoc="0" locked="0" layoutInCell="1" allowOverlap="1" wp14:anchorId="6674EBD7" wp14:editId="6638C1FC">
            <wp:simplePos x="0" y="0"/>
            <wp:positionH relativeFrom="column">
              <wp:posOffset>4540250</wp:posOffset>
            </wp:positionH>
            <wp:positionV relativeFrom="paragraph">
              <wp:posOffset>29210</wp:posOffset>
            </wp:positionV>
            <wp:extent cx="1974215" cy="1235075"/>
            <wp:effectExtent l="0" t="0" r="0" b="0"/>
            <wp:wrapThrough wrapText="bothSides">
              <wp:wrapPolygon edited="0">
                <wp:start x="4377" y="3332"/>
                <wp:lineTo x="1042" y="9329"/>
                <wp:lineTo x="417" y="10994"/>
                <wp:lineTo x="4585" y="18324"/>
                <wp:lineTo x="5419" y="18324"/>
                <wp:lineTo x="12714" y="17658"/>
                <wp:lineTo x="15424" y="16658"/>
                <wp:lineTo x="15215" y="14659"/>
                <wp:lineTo x="20009" y="14659"/>
                <wp:lineTo x="21051" y="13326"/>
                <wp:lineTo x="19801" y="9329"/>
                <wp:lineTo x="20843" y="8662"/>
                <wp:lineTo x="20217" y="5331"/>
                <wp:lineTo x="17091" y="3332"/>
                <wp:lineTo x="4377" y="3332"/>
              </wp:wrapPolygon>
            </wp:wrapThrough>
            <wp:docPr id="1811007141" name="Image 3" descr="Git logo and symbol, meaning, history, PNG">
              <a:extLst xmlns:a="http://schemas.openxmlformats.org/drawingml/2006/main">
                <a:ext uri="{FF2B5EF4-FFF2-40B4-BE49-F238E27FC236}">
                  <a16:creationId xmlns:a16="http://schemas.microsoft.com/office/drawing/2014/main" id="{92486DE8-B446-D0DB-EBCF-C5F97CD9FD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07141" name="Image 3" descr="Git logo and symbol, meaning, history, PNG">
                      <a:extLst>
                        <a:ext uri="{FF2B5EF4-FFF2-40B4-BE49-F238E27FC236}">
                          <a16:creationId xmlns:a16="http://schemas.microsoft.com/office/drawing/2014/main" id="{92486DE8-B446-D0DB-EBCF-C5F97CD9FD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21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Start w:id="0" w:name="_Hlk208143126"/>
    <w:bookmarkEnd w:id="0"/>
    <w:p w14:paraId="3BADB965" w14:textId="6DF7FD58" w:rsidR="00C36416" w:rsidRDefault="00712E35" w:rsidP="00C36416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DBF0769" wp14:editId="0683A90B">
                <wp:simplePos x="0" y="0"/>
                <wp:positionH relativeFrom="column">
                  <wp:posOffset>3914775</wp:posOffset>
                </wp:positionH>
                <wp:positionV relativeFrom="paragraph">
                  <wp:posOffset>247015</wp:posOffset>
                </wp:positionV>
                <wp:extent cx="419100" cy="285750"/>
                <wp:effectExtent l="0" t="19050" r="38100" b="38100"/>
                <wp:wrapNone/>
                <wp:docPr id="1064116093" name="Flèche : droite rayé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85750"/>
                        </a:xfrm>
                        <a:prstGeom prst="stripedRight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B99EE9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Flèche : droite rayée 16" o:spid="_x0000_s1026" type="#_x0000_t93" style="position:absolute;margin-left:308.25pt;margin-top:19.45pt;width:33pt;height:22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" adj="14236" filled="f" strokecolor="black [3213]" strokeweight="1pt"/>
            </w:pict>
          </mc:Fallback>
        </mc:AlternateContent>
      </w:r>
    </w:p>
    <w:p w14:paraId="12AE27B8" w14:textId="7B22CC72" w:rsidR="00C36416" w:rsidRDefault="00C36416" w:rsidP="00C36416"/>
    <w:p w14:paraId="3E367105" w14:textId="5167B430" w:rsidR="00C36416" w:rsidRPr="00FB552E" w:rsidRDefault="00C36416" w:rsidP="00C36416"/>
    <w:p w14:paraId="499AA8FA" w14:textId="631F3EC7" w:rsidR="00C36416" w:rsidRDefault="00C36416" w:rsidP="00C36416"/>
    <w:p w14:paraId="71B41A70" w14:textId="2175063F" w:rsidR="005B375F" w:rsidRDefault="005B375F" w:rsidP="00C36416"/>
    <w:p w14:paraId="004BBC9E" w14:textId="0F06DC1B" w:rsidR="005B375F" w:rsidRPr="00FB552E" w:rsidRDefault="005B375F" w:rsidP="00C36416"/>
    <w:p w14:paraId="4D5168B2" w14:textId="7EA1E902" w:rsidR="00C36416" w:rsidRPr="00387D4A" w:rsidRDefault="00387D4A" w:rsidP="00C36416">
      <w:pPr>
        <w:rPr>
          <w:b/>
          <w:bCs/>
          <w:sz w:val="44"/>
          <w:szCs w:val="44"/>
          <w:u w:val="single"/>
        </w:rPr>
      </w:pPr>
      <w:r w:rsidRPr="00387D4A">
        <w:rPr>
          <w:b/>
          <w:bCs/>
          <w:sz w:val="44"/>
          <w:szCs w:val="44"/>
          <w:u w:val="single"/>
        </w:rPr>
        <w:t>Phase 1 : C</w:t>
      </w:r>
      <w:r w:rsidR="004B7ED1">
        <w:rPr>
          <w:b/>
          <w:bCs/>
          <w:sz w:val="44"/>
          <w:szCs w:val="44"/>
          <w:u w:val="single"/>
        </w:rPr>
        <w:t xml:space="preserve">loner un projet </w:t>
      </w:r>
      <w:proofErr w:type="spellStart"/>
      <w:r w:rsidR="004B7ED1">
        <w:rPr>
          <w:b/>
          <w:bCs/>
          <w:sz w:val="44"/>
          <w:szCs w:val="44"/>
          <w:u w:val="single"/>
        </w:rPr>
        <w:t>Github</w:t>
      </w:r>
      <w:proofErr w:type="spellEnd"/>
      <w:r w:rsidR="004B7ED1">
        <w:rPr>
          <w:b/>
          <w:bCs/>
          <w:sz w:val="44"/>
          <w:szCs w:val="44"/>
          <w:u w:val="single"/>
        </w:rPr>
        <w:t xml:space="preserve"> public</w:t>
      </w:r>
    </w:p>
    <w:p w14:paraId="70976C49" w14:textId="5D704C66" w:rsidR="00387D4A" w:rsidRPr="00FB552E" w:rsidRDefault="00387D4A" w:rsidP="00C36416">
      <w:pPr>
        <w:rPr>
          <w:b/>
          <w:bCs/>
          <w:u w:val="single"/>
        </w:rPr>
      </w:pPr>
    </w:p>
    <w:p w14:paraId="0BEE4211" w14:textId="77777777" w:rsidR="00712E35" w:rsidRDefault="00712E35" w:rsidP="00712E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Vous souhaitez récupérer le contenu d’un dépôt public sous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 ?</w:t>
      </w:r>
    </w:p>
    <w:p w14:paraId="4E692EDC" w14:textId="77777777" w:rsidR="00712E35" w:rsidRDefault="00712E35" w:rsidP="00712E35">
      <w:r>
        <w:rPr>
          <w:rFonts w:ascii="Times New Roman" w:hAnsi="Times New Roman" w:cs="Times New Roman"/>
          <w:noProof/>
          <w:sz w:val="24"/>
          <w:szCs w:val="24"/>
          <w14:ligatures w14:val="none"/>
        </w:rPr>
        <w:drawing>
          <wp:anchor distT="0" distB="0" distL="114300" distR="114300" simplePos="0" relativeHeight="251715584" behindDoc="0" locked="0" layoutInCell="1" allowOverlap="1" wp14:anchorId="3C32CD00" wp14:editId="03EF4CEC">
            <wp:simplePos x="0" y="0"/>
            <wp:positionH relativeFrom="column">
              <wp:posOffset>142164</wp:posOffset>
            </wp:positionH>
            <wp:positionV relativeFrom="paragraph">
              <wp:posOffset>328676</wp:posOffset>
            </wp:positionV>
            <wp:extent cx="6192114" cy="1562318"/>
            <wp:effectExtent l="0" t="0" r="0" b="0"/>
            <wp:wrapThrough wrapText="bothSides">
              <wp:wrapPolygon edited="0">
                <wp:start x="0" y="0"/>
                <wp:lineTo x="0" y="21337"/>
                <wp:lineTo x="21531" y="21337"/>
                <wp:lineTo x="21531" y="0"/>
                <wp:lineTo x="0" y="0"/>
              </wp:wrapPolygon>
            </wp:wrapThrough>
            <wp:docPr id="54272191" name="Image 7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2191" name="Image 7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5C63">
        <w:rPr>
          <w:i/>
          <w:iCs/>
        </w:rPr>
        <w:t>(se positionner à l’endroit où vous souhaitez que le répertoire soit créé)</w:t>
      </w:r>
    </w:p>
    <w:p w14:paraId="34379FF7" w14:textId="77777777" w:rsidR="00712E35" w:rsidRPr="008833D5" w:rsidRDefault="00712E35" w:rsidP="00712E35">
      <w:pPr>
        <w:rPr>
          <w:rFonts w:ascii="Times New Roman" w:hAnsi="Times New Roman" w:cs="Times New Roman"/>
          <w:sz w:val="24"/>
          <w:szCs w:val="24"/>
        </w:rPr>
      </w:pPr>
    </w:p>
    <w:p w14:paraId="55008BBD" w14:textId="77777777" w:rsidR="00712E35" w:rsidRPr="00AF30DC" w:rsidRDefault="00712E35" w:rsidP="00712E35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F30DC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fr-FR"/>
          <w14:ligatures w14:val="none"/>
        </w:rPr>
        <w:t>$</w:t>
      </w:r>
      <w:r w:rsidRPr="00AF30D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git clone https://github.com/compte/depot-a-cloner.git</w:t>
      </w:r>
    </w:p>
    <w:p w14:paraId="10FDB6AB" w14:textId="77777777" w:rsidR="00712E35" w:rsidRDefault="00712E35" w:rsidP="00712E35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70556BE6" w14:textId="77777777" w:rsidR="00712E35" w:rsidRDefault="00712E35" w:rsidP="00712E35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73377F58" w14:textId="77777777" w:rsidR="00712E35" w:rsidRDefault="00712E35" w:rsidP="00712E35">
      <w:pPr>
        <w:pStyle w:val="Paragraphedeliste"/>
        <w:numPr>
          <w:ilvl w:val="0"/>
          <w:numId w:val="8"/>
        </w:numPr>
      </w:pPr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0E66BDFF" wp14:editId="1693A553">
                <wp:simplePos x="0" y="0"/>
                <wp:positionH relativeFrom="column">
                  <wp:posOffset>3658</wp:posOffset>
                </wp:positionH>
                <wp:positionV relativeFrom="paragraph">
                  <wp:posOffset>287223</wp:posOffset>
                </wp:positionV>
                <wp:extent cx="6645910" cy="2552065"/>
                <wp:effectExtent l="0" t="0" r="2540" b="635"/>
                <wp:wrapNone/>
                <wp:docPr id="791265732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2552065"/>
                          <a:chOff x="0" y="0"/>
                          <a:chExt cx="6645910" cy="2552065"/>
                        </a:xfrm>
                      </wpg:grpSpPr>
                      <pic:pic xmlns:pic="http://schemas.openxmlformats.org/drawingml/2006/picture">
                        <pic:nvPicPr>
                          <pic:cNvPr id="2063889940" name="Image 1" descr="Une image contenant texte, capture d’écran, Police, nomb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552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2689465" name="Flèche : droite rayée 3"/>
                        <wps:cNvSpPr/>
                        <wps:spPr>
                          <a:xfrm rot="2088486">
                            <a:off x="5596128" y="348387"/>
                            <a:ext cx="519365" cy="219456"/>
                          </a:xfrm>
                          <a:prstGeom prst="stripedRightArrow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EE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490229" name="Flèche : droite rayée 3"/>
                        <wps:cNvSpPr/>
                        <wps:spPr>
                          <a:xfrm rot="2088486">
                            <a:off x="3452774" y="1431036"/>
                            <a:ext cx="519365" cy="219456"/>
                          </a:xfrm>
                          <a:prstGeom prst="stripedRightArrow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EE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937927" name="Flèche : droite rayée 3"/>
                        <wps:cNvSpPr/>
                        <wps:spPr>
                          <a:xfrm rot="2088486">
                            <a:off x="3321100" y="1774851"/>
                            <a:ext cx="519365" cy="219456"/>
                          </a:xfrm>
                          <a:prstGeom prst="stripedRightArrow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EE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D3D87" id="Groupe 8" o:spid="_x0000_s1026" style="position:absolute;margin-left:.3pt;margin-top:22.6pt;width:523.3pt;height:200.95pt;z-index:251714560" coordsize="66459,25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alt="Une image contenant texte, capture d’écran, Police, nombre&#10;&#10;Le contenu généré par l’IA peut être incorrect." style="position:absolute;width:66459;height:25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">
                  <v:imagedata r:id="rId12" o:title="Une image contenant texte, capture d’écran, Police, nombre&#10;&#10;Le contenu généré par l’IA peut être incorrect"/>
                </v:shape>
                <v:shape id="Flèche : droite rayée 3" o:spid="_x0000_s1028" type="#_x0000_t93" style="position:absolute;left:55961;top:3483;width:5193;height:2195;rotation:228118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" adj="17036" filled="f" strokecolor="#e00" strokeweight="1pt"/>
                <v:shape id="Flèche : droite rayée 3" o:spid="_x0000_s1029" type="#_x0000_t93" style="position:absolute;left:34527;top:14310;width:5194;height:2194;rotation:228118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" adj="17036" filled="f" strokecolor="#e00" strokeweight="1pt"/>
                <v:shape id="Flèche : droite rayée 3" o:spid="_x0000_s1030" type="#_x0000_t93" style="position:absolute;left:33211;top:17748;width:5193;height:2195;rotation:228118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" adj="17036" filled="f" strokecolor="#e00" strokeweight="1pt"/>
              </v:group>
            </w:pict>
          </mc:Fallback>
        </mc:AlternateContent>
      </w:r>
      <w:r>
        <w:t xml:space="preserve">Comment trouver le nom exact du dépôt (.git) ? </w:t>
      </w:r>
    </w:p>
    <w:p w14:paraId="331D3F2B" w14:textId="77777777" w:rsidR="00712E35" w:rsidRDefault="00712E35" w:rsidP="00712E35"/>
    <w:p w14:paraId="040D1331" w14:textId="77777777" w:rsidR="00712E35" w:rsidRDefault="00712E35" w:rsidP="00712E35"/>
    <w:p w14:paraId="04A5E59E" w14:textId="77777777" w:rsidR="00712E35" w:rsidRDefault="00712E35" w:rsidP="00712E35"/>
    <w:p w14:paraId="6B669552" w14:textId="77777777" w:rsidR="00712E35" w:rsidRDefault="00712E35" w:rsidP="00712E35"/>
    <w:p w14:paraId="597B4A19" w14:textId="77777777" w:rsidR="00712E35" w:rsidRDefault="00712E35" w:rsidP="00712E35"/>
    <w:p w14:paraId="69D67CB8" w14:textId="77777777" w:rsidR="00712E35" w:rsidRDefault="00712E35" w:rsidP="00712E35"/>
    <w:p w14:paraId="647B7E4D" w14:textId="77777777" w:rsidR="00712E35" w:rsidRDefault="00712E35" w:rsidP="00712E35"/>
    <w:p w14:paraId="70A9398B" w14:textId="77777777" w:rsidR="00712E35" w:rsidRDefault="00712E35" w:rsidP="00712E35"/>
    <w:p w14:paraId="27118714" w14:textId="77777777" w:rsidR="00712E35" w:rsidRDefault="00712E35" w:rsidP="00712E35"/>
    <w:p w14:paraId="6677CE39" w14:textId="77777777" w:rsidR="00712E35" w:rsidRDefault="00712E35" w:rsidP="00712E35"/>
    <w:p w14:paraId="1D2F573F" w14:textId="77777777" w:rsidR="00712E35" w:rsidRDefault="00712E35" w:rsidP="00712E35"/>
    <w:p w14:paraId="28F027E8" w14:textId="5C55FA1E" w:rsidR="004B7ED1" w:rsidRPr="00387D4A" w:rsidRDefault="004B7ED1" w:rsidP="004B7ED1">
      <w:pPr>
        <w:rPr>
          <w:b/>
          <w:bCs/>
          <w:sz w:val="44"/>
          <w:szCs w:val="44"/>
          <w:u w:val="single"/>
        </w:rPr>
      </w:pPr>
      <w:r w:rsidRPr="00387D4A">
        <w:rPr>
          <w:b/>
          <w:bCs/>
          <w:sz w:val="44"/>
          <w:szCs w:val="44"/>
          <w:u w:val="single"/>
        </w:rPr>
        <w:t xml:space="preserve">Phase </w:t>
      </w:r>
      <w:r>
        <w:rPr>
          <w:b/>
          <w:bCs/>
          <w:sz w:val="44"/>
          <w:szCs w:val="44"/>
          <w:u w:val="single"/>
        </w:rPr>
        <w:t>2</w:t>
      </w:r>
      <w:r w:rsidRPr="00387D4A">
        <w:rPr>
          <w:b/>
          <w:bCs/>
          <w:sz w:val="44"/>
          <w:szCs w:val="44"/>
          <w:u w:val="single"/>
        </w:rPr>
        <w:t> : C</w:t>
      </w:r>
      <w:r>
        <w:rPr>
          <w:b/>
          <w:bCs/>
          <w:sz w:val="44"/>
          <w:szCs w:val="44"/>
          <w:u w:val="single"/>
        </w:rPr>
        <w:t xml:space="preserve">loner un projet </w:t>
      </w:r>
      <w:proofErr w:type="spellStart"/>
      <w:r>
        <w:rPr>
          <w:b/>
          <w:bCs/>
          <w:sz w:val="44"/>
          <w:szCs w:val="44"/>
          <w:u w:val="single"/>
        </w:rPr>
        <w:t>Github</w:t>
      </w:r>
      <w:proofErr w:type="spellEnd"/>
      <w:r>
        <w:rPr>
          <w:b/>
          <w:bCs/>
          <w:sz w:val="44"/>
          <w:szCs w:val="44"/>
          <w:u w:val="single"/>
        </w:rPr>
        <w:t xml:space="preserve"> privé</w:t>
      </w:r>
    </w:p>
    <w:p w14:paraId="2037C1C8" w14:textId="41D933DC" w:rsidR="004B7ED1" w:rsidRPr="00FB552E" w:rsidRDefault="004B7ED1" w:rsidP="004B7ED1">
      <w:pPr>
        <w:rPr>
          <w:b/>
          <w:bCs/>
          <w:u w:val="single"/>
        </w:rPr>
      </w:pPr>
    </w:p>
    <w:p w14:paraId="1234D847" w14:textId="77777777" w:rsidR="007323B3" w:rsidRDefault="007323B3" w:rsidP="007323B3">
      <w:pPr>
        <w:pStyle w:val="Paragraphedeliste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0DF33F0" w14:textId="77777777" w:rsidR="00485F27" w:rsidRDefault="00485F27" w:rsidP="00485F27">
      <w:r>
        <w:t>Vous avez effacé le contenu de votre travail en local ?</w:t>
      </w:r>
    </w:p>
    <w:p w14:paraId="4DD85388" w14:textId="77777777" w:rsidR="00485F27" w:rsidRDefault="00485F27" w:rsidP="00485F27">
      <w:r>
        <w:t xml:space="preserve">Il est facile de récupérer votre travail en </w:t>
      </w:r>
      <w:r w:rsidRPr="004F07E9">
        <w:rPr>
          <w:b/>
          <w:bCs/>
        </w:rPr>
        <w:t>clonant</w:t>
      </w:r>
      <w:r>
        <w:t xml:space="preserve"> le contenu présent sur </w:t>
      </w:r>
      <w:proofErr w:type="spellStart"/>
      <w:r>
        <w:t>Github</w:t>
      </w:r>
      <w:proofErr w:type="spellEnd"/>
      <w:r>
        <w:t> :</w:t>
      </w:r>
    </w:p>
    <w:p w14:paraId="74BFB82B" w14:textId="6E7686FA" w:rsidR="00EF26FA" w:rsidRDefault="00EF26FA" w:rsidP="00EF26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Vous placer dans le répertoire git </w:t>
      </w:r>
    </w:p>
    <w:p w14:paraId="5BB974B9" w14:textId="1BEA065F" w:rsidR="00EF26FA" w:rsidRDefault="007323B3" w:rsidP="00485F27">
      <w:r>
        <w:rPr>
          <w:noProof/>
          <w14:ligatures w14:val="none"/>
        </w:rPr>
        <w:drawing>
          <wp:inline distT="0" distB="0" distL="0" distR="0" wp14:anchorId="7C033909" wp14:editId="309777F4">
            <wp:extent cx="6191249" cy="1455725"/>
            <wp:effectExtent l="0" t="0" r="635" b="0"/>
            <wp:docPr id="328049947" name="Image 9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49947" name="Image 9" descr="Une image contenant texte, capture d’écran, logiciel, ordinateur&#10;&#10;Le contenu généré par l’IA peut êtr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114" cy="1455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BB6DF" w14:textId="77777777" w:rsidR="007323B3" w:rsidRDefault="007323B3" w:rsidP="00485F27"/>
    <w:p w14:paraId="7F095DF9" w14:textId="77777777" w:rsidR="00485F27" w:rsidRPr="00AF30DC" w:rsidRDefault="00485F27" w:rsidP="00485F2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F30DC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fr-FR"/>
          <w14:ligatures w14:val="none"/>
        </w:rPr>
        <w:t>$</w:t>
      </w:r>
      <w:r w:rsidRPr="00AF30D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git clone https://github.com/compte/depot-a-cloner.git</w:t>
      </w:r>
    </w:p>
    <w:p w14:paraId="256703EF" w14:textId="77777777" w:rsidR="00485F27" w:rsidRDefault="00485F27" w:rsidP="00485F27"/>
    <w:p w14:paraId="7C0E9FA4" w14:textId="7202B08A" w:rsidR="00485F27" w:rsidRPr="004F07E9" w:rsidRDefault="00485F27" w:rsidP="00485F27">
      <w:pPr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 xml:space="preserve">Si le dépôt est privé, il faut </w:t>
      </w:r>
      <w:r w:rsidRPr="004F07E9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>avoir effectué la phase d’authentification</w:t>
      </w:r>
      <w:r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 xml:space="preserve"> au préalable</w:t>
      </w:r>
      <w:r w:rsidRPr="004F07E9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  <w:t> !</w:t>
      </w:r>
    </w:p>
    <w:p w14:paraId="5E9D3570" w14:textId="77777777" w:rsidR="00485F27" w:rsidRPr="00282469" w:rsidRDefault="00485F27" w:rsidP="00485F27">
      <w:pPr>
        <w:rPr>
          <w:rFonts w:ascii="Times New Roman" w:hAnsi="Times New Roman" w:cs="Times New Roman"/>
          <w:sz w:val="24"/>
          <w:szCs w:val="24"/>
        </w:rPr>
      </w:pPr>
    </w:p>
    <w:p w14:paraId="1154D1B1" w14:textId="77777777" w:rsidR="004F07E9" w:rsidRPr="00387D4A" w:rsidRDefault="004F07E9" w:rsidP="00157F78">
      <w:pPr>
        <w:rPr>
          <w:b/>
          <w:bCs/>
          <w:sz w:val="44"/>
          <w:szCs w:val="44"/>
          <w:u w:val="single"/>
        </w:rPr>
      </w:pPr>
    </w:p>
    <w:sectPr w:rsidR="004F07E9" w:rsidRPr="00387D4A" w:rsidSect="00C666E7">
      <w:headerReference w:type="default" r:id="rId14"/>
      <w:foot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571FE" w14:textId="77777777" w:rsidR="00C8586E" w:rsidRDefault="00C8586E" w:rsidP="00C666E7">
      <w:pPr>
        <w:spacing w:after="0" w:line="240" w:lineRule="auto"/>
      </w:pPr>
      <w:r>
        <w:separator/>
      </w:r>
    </w:p>
  </w:endnote>
  <w:endnote w:type="continuationSeparator" w:id="0">
    <w:p w14:paraId="0F0FC303" w14:textId="77777777" w:rsidR="00C8586E" w:rsidRDefault="00C8586E" w:rsidP="00C66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A3F55" w14:textId="77777777" w:rsidR="00C666E7" w:rsidRDefault="004543A4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50EC912" wp14:editId="3344A3BD">
              <wp:simplePos x="0" y="0"/>
              <wp:positionH relativeFrom="margin">
                <wp:posOffset>1579419</wp:posOffset>
              </wp:positionH>
              <wp:positionV relativeFrom="paragraph">
                <wp:posOffset>111356</wp:posOffset>
              </wp:positionV>
              <wp:extent cx="4554806" cy="279400"/>
              <wp:effectExtent l="19050" t="0" r="17780" b="25400"/>
              <wp:wrapNone/>
              <wp:docPr id="10" name="Zone de text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54806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accen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62320829" w14:textId="06DEAB3D" w:rsidR="005A225A" w:rsidRPr="00C666E7" w:rsidRDefault="009F4569" w:rsidP="005A225A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Cyber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0EC912" id="_x0000_t55" coordsize="21600,21600" o:spt="55" adj="16200" path="m@0,l,0@1,10800,,21600@0,21600,21600,10800xe">
              <v:stroke joinstyle="miter"/>
              <v:formulas>
                <v:f eqn="val #0"/>
                <v:f eqn="sum 21600 0 @0"/>
                <v:f eqn="prod #0 1 2"/>
              </v:formulas>
              <v:path o:connecttype="custom" o:connectlocs="@2,0;@1,10800;@2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Zone de texte 10" o:spid="_x0000_s1027" type="#_x0000_t55" style="position:absolute;margin-left:124.35pt;margin-top:8.75pt;width:358.65pt;height:2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" adj="21299" fillcolor="#4472c4 [3204]" strokecolor="black [3213]" strokeweight=".5pt">
              <v:textbox>
                <w:txbxContent>
                  <w:p w14:paraId="62320829" w14:textId="06DEAB3D" w:rsidR="005A225A" w:rsidRPr="00C666E7" w:rsidRDefault="009F4569" w:rsidP="005A225A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Cyber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B4A4839" wp14:editId="1BC1A640">
              <wp:simplePos x="0" y="0"/>
              <wp:positionH relativeFrom="margin">
                <wp:posOffset>1093767</wp:posOffset>
              </wp:positionH>
              <wp:positionV relativeFrom="paragraph">
                <wp:posOffset>111356</wp:posOffset>
              </wp:positionV>
              <wp:extent cx="521277" cy="279400"/>
              <wp:effectExtent l="19050" t="0" r="12700" b="25400"/>
              <wp:wrapNone/>
              <wp:docPr id="9" name="Zone de text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1277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accen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46B0EC6A" w14:textId="77777777" w:rsidR="005A225A" w:rsidRPr="00C666E7" w:rsidRDefault="008C46B1" w:rsidP="00120D6A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T</w:t>
                          </w:r>
                          <w:r w:rsidR="00E02CB6">
                            <w:rPr>
                              <w:color w:val="FFFFFF" w:themeColor="background1"/>
                            </w:rPr>
                            <w:t>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4A4839" id="Zone de texte 9" o:spid="_x0000_s1028" type="#_x0000_t55" style="position:absolute;margin-left:86.1pt;margin-top:8.75pt;width:41.05pt;height:2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" adj="18969" fillcolor="#4472c4 [3204]" strokecolor="black [3213]" strokeweight=".5pt">
              <v:textbox>
                <w:txbxContent>
                  <w:p w14:paraId="46B0EC6A" w14:textId="77777777" w:rsidR="005A225A" w:rsidRPr="00C666E7" w:rsidRDefault="008C46B1" w:rsidP="00120D6A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T</w:t>
                    </w:r>
                    <w:r w:rsidR="00E02CB6">
                      <w:rPr>
                        <w:color w:val="FFFFFF" w:themeColor="background1"/>
                      </w:rPr>
                      <w:t>P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507AF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139C52" wp14:editId="5E60E308">
              <wp:simplePos x="0" y="0"/>
              <wp:positionH relativeFrom="margin">
                <wp:posOffset>565150</wp:posOffset>
              </wp:positionH>
              <wp:positionV relativeFrom="paragraph">
                <wp:posOffset>113665</wp:posOffset>
              </wp:positionV>
              <wp:extent cx="561975" cy="279400"/>
              <wp:effectExtent l="19050" t="0" r="28575" b="2540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975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accen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6A500EBF" w14:textId="7B54FF9A" w:rsidR="00C666E7" w:rsidRPr="00C666E7" w:rsidRDefault="00E938E9" w:rsidP="00D507AF">
                          <w:pPr>
                            <w:rPr>
                              <w:color w:val="FFFFFF" w:themeColor="background1"/>
                            </w:rPr>
                          </w:pPr>
                          <w:proofErr w:type="spellStart"/>
                          <w:r>
                            <w:rPr>
                              <w:color w:val="FFFFFF" w:themeColor="background1"/>
                            </w:rPr>
                            <w:t>T</w:t>
                          </w:r>
                          <w:r>
                            <w:rPr>
                              <w:color w:val="FFFFFF" w:themeColor="background1"/>
                              <w:vertAlign w:val="superscript"/>
                            </w:rPr>
                            <w:t>e</w:t>
                          </w:r>
                          <w:r w:rsidR="00D507AF" w:rsidRPr="00D507AF">
                            <w:rPr>
                              <w:color w:val="FFFFFF" w:themeColor="background1"/>
                              <w:vertAlign w:val="superscript"/>
                            </w:rPr>
                            <w:t>r</w:t>
                          </w:r>
                          <w:r>
                            <w:rPr>
                              <w:color w:val="FFFFFF" w:themeColor="background1"/>
                              <w:vertAlign w:val="superscript"/>
                            </w:rPr>
                            <w:t>m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139C52" id="Zone de texte 5" o:spid="_x0000_s1029" type="#_x0000_t55" style="position:absolute;margin-left:44.5pt;margin-top:8.95pt;width:44.25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" adj="19159" fillcolor="#4472c4 [3204]" strokecolor="black [3213]" strokeweight=".5pt">
              <v:textbox>
                <w:txbxContent>
                  <w:p w14:paraId="6A500EBF" w14:textId="7B54FF9A" w:rsidR="00C666E7" w:rsidRPr="00C666E7" w:rsidRDefault="00E938E9" w:rsidP="00D507AF">
                    <w:pPr>
                      <w:rPr>
                        <w:color w:val="FFFFFF" w:themeColor="background1"/>
                      </w:rPr>
                    </w:pPr>
                    <w:proofErr w:type="spellStart"/>
                    <w:r>
                      <w:rPr>
                        <w:color w:val="FFFFFF" w:themeColor="background1"/>
                      </w:rPr>
                      <w:t>T</w:t>
                    </w:r>
                    <w:r>
                      <w:rPr>
                        <w:color w:val="FFFFFF" w:themeColor="background1"/>
                        <w:vertAlign w:val="superscript"/>
                      </w:rPr>
                      <w:t>e</w:t>
                    </w:r>
                    <w:r w:rsidR="00D507AF" w:rsidRPr="00D507AF">
                      <w:rPr>
                        <w:color w:val="FFFFFF" w:themeColor="background1"/>
                        <w:vertAlign w:val="superscript"/>
                      </w:rPr>
                      <w:t>r</w:t>
                    </w:r>
                    <w:r>
                      <w:rPr>
                        <w:color w:val="FFFFFF" w:themeColor="background1"/>
                        <w:vertAlign w:val="superscript"/>
                      </w:rPr>
                      <w:t>m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="00D507AF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5F2A3D1" wp14:editId="088350B6">
              <wp:simplePos x="0" y="0"/>
              <wp:positionH relativeFrom="margin">
                <wp:posOffset>31751</wp:posOffset>
              </wp:positionH>
              <wp:positionV relativeFrom="paragraph">
                <wp:posOffset>120015</wp:posOffset>
              </wp:positionV>
              <wp:extent cx="558800" cy="279400"/>
              <wp:effectExtent l="19050" t="0" r="12700" b="25400"/>
              <wp:wrapNone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8800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accen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27A6663A" w14:textId="77777777" w:rsidR="00D507AF" w:rsidRPr="00C666E7" w:rsidRDefault="00D507AF" w:rsidP="005A225A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CIEL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F2A3D1" id="Zone de texte 2" o:spid="_x0000_s1030" type="#_x0000_t55" style="position:absolute;margin-left:2.5pt;margin-top:9.45pt;width:44pt;height:2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" adj="19145" fillcolor="#4472c4 [3204]" strokecolor="black [3213]" strokeweight=".5pt">
              <v:textbox>
                <w:txbxContent>
                  <w:p w14:paraId="27A6663A" w14:textId="77777777" w:rsidR="00D507AF" w:rsidRPr="00C666E7" w:rsidRDefault="00D507AF" w:rsidP="005A225A">
                    <w:pPr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CIEL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B342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0BC0A0B" wp14:editId="38DA1D1E">
              <wp:simplePos x="0" y="0"/>
              <wp:positionH relativeFrom="margin">
                <wp:posOffset>6093460</wp:posOffset>
              </wp:positionH>
              <wp:positionV relativeFrom="paragraph">
                <wp:posOffset>110490</wp:posOffset>
              </wp:positionV>
              <wp:extent cx="533400" cy="279400"/>
              <wp:effectExtent l="19050" t="0" r="19050" b="25400"/>
              <wp:wrapNone/>
              <wp:docPr id="11" name="Zone de text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3400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3442F011" w14:textId="77777777" w:rsidR="005A225A" w:rsidRPr="00C666E7" w:rsidRDefault="005A225A" w:rsidP="005A225A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BC0A0B" id="Zone de texte 11" o:spid="_x0000_s1031" type="#_x0000_t55" style="position:absolute;margin-left:479.8pt;margin-top:8.7pt;width:42pt;height:2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" adj="19029" fillcolor="white [3212]" strokecolor="black [3213]" strokeweight=".5pt">
              <v:textbox>
                <w:txbxContent>
                  <w:p w14:paraId="3442F011" w14:textId="77777777" w:rsidR="005A225A" w:rsidRPr="00C666E7" w:rsidRDefault="005A225A" w:rsidP="005A225A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9CB63" w14:textId="77777777" w:rsidR="00C8586E" w:rsidRDefault="00C8586E" w:rsidP="00C666E7">
      <w:pPr>
        <w:spacing w:after="0" w:line="240" w:lineRule="auto"/>
      </w:pPr>
      <w:r>
        <w:separator/>
      </w:r>
    </w:p>
  </w:footnote>
  <w:footnote w:type="continuationSeparator" w:id="0">
    <w:p w14:paraId="4422FE9E" w14:textId="77777777" w:rsidR="00C8586E" w:rsidRDefault="00C8586E" w:rsidP="00C66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F3757" w14:textId="77777777" w:rsidR="00C666E7" w:rsidRDefault="009B342A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660445F" wp14:editId="562BC807">
              <wp:simplePos x="0" y="0"/>
              <wp:positionH relativeFrom="margin">
                <wp:posOffset>219075</wp:posOffset>
              </wp:positionH>
              <wp:positionV relativeFrom="paragraph">
                <wp:posOffset>-230505</wp:posOffset>
              </wp:positionV>
              <wp:extent cx="6229350" cy="279400"/>
              <wp:effectExtent l="19050" t="0" r="19050" b="25400"/>
              <wp:wrapNone/>
              <wp:docPr id="12" name="Zone de text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0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accen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4D6A0CC9" w14:textId="3F621061" w:rsidR="009B342A" w:rsidRPr="00C666E7" w:rsidRDefault="00E938E9" w:rsidP="005A225A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GIT</w:t>
                          </w:r>
                          <w:r w:rsidR="00712E35">
                            <w:rPr>
                              <w:color w:val="FFFFFF" w:themeColor="background1"/>
                            </w:rPr>
                            <w:t>HUB : Transfert de GITHUB vers GIT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60445F" id="_x0000_t55" coordsize="21600,21600" o:spt="55" adj="16200" path="m@0,l,0@1,10800,,21600@0,21600,21600,10800xe">
              <v:stroke joinstyle="miter"/>
              <v:formulas>
                <v:f eqn="val #0"/>
                <v:f eqn="sum 21600 0 @0"/>
                <v:f eqn="prod #0 1 2"/>
              </v:formulas>
              <v:path o:connecttype="custom" o:connectlocs="@2,0;@1,10800;@2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Zone de texte 12" o:spid="_x0000_s1026" type="#_x0000_t55" style="position:absolute;margin-left:17.25pt;margin-top:-18.15pt;width:490.5pt;height:2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" adj="21380" fillcolor="#4472c4 [3204]" strokecolor="black [3213]" strokeweight=".5pt">
              <v:textbox>
                <w:txbxContent>
                  <w:p w14:paraId="4D6A0CC9" w14:textId="3F621061" w:rsidR="009B342A" w:rsidRPr="00C666E7" w:rsidRDefault="00E938E9" w:rsidP="005A225A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GIT</w:t>
                    </w:r>
                    <w:r w:rsidR="00712E35">
                      <w:rPr>
                        <w:color w:val="FFFFFF" w:themeColor="background1"/>
                      </w:rPr>
                      <w:t>HUB : Transfert de GITHUB vers GIT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666E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A59460" wp14:editId="333A0CEE">
              <wp:simplePos x="0" y="0"/>
              <wp:positionH relativeFrom="margin">
                <wp:posOffset>-190500</wp:posOffset>
              </wp:positionH>
              <wp:positionV relativeFrom="paragraph">
                <wp:posOffset>-93980</wp:posOffset>
              </wp:positionV>
              <wp:extent cx="7035800" cy="9973945"/>
              <wp:effectExtent l="0" t="0" r="12700" b="27305"/>
              <wp:wrapNone/>
              <wp:docPr id="1" name="Rectangle : coins arrondi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35800" cy="9973945"/>
                      </a:xfrm>
                      <a:prstGeom prst="roundRect">
                        <a:avLst>
                          <a:gd name="adj" fmla="val 3067"/>
                        </a:avLst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7A8EADA" id="Rectangle : coins arrondis 1" o:spid="_x0000_s1026" style="position:absolute;margin-left:-15pt;margin-top:-7.4pt;width:554pt;height:785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" filled="f" strokecolor="#4472c4 [3204]" strokeweight="1pt">
              <v:stroke joinstyle="miter"/>
              <w10:wrap anchorx="margin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266"/>
    <w:multiLevelType w:val="hybridMultilevel"/>
    <w:tmpl w:val="E28CB9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373F"/>
    <w:multiLevelType w:val="hybridMultilevel"/>
    <w:tmpl w:val="D3F0374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7E30A1"/>
    <w:multiLevelType w:val="hybridMultilevel"/>
    <w:tmpl w:val="E28CB9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5278B"/>
    <w:multiLevelType w:val="multilevel"/>
    <w:tmpl w:val="4E68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70B4A"/>
    <w:multiLevelType w:val="hybridMultilevel"/>
    <w:tmpl w:val="4830D7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31FFC"/>
    <w:multiLevelType w:val="hybridMultilevel"/>
    <w:tmpl w:val="9CDC1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07C9B"/>
    <w:multiLevelType w:val="hybridMultilevel"/>
    <w:tmpl w:val="6344B2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B4663"/>
    <w:multiLevelType w:val="hybridMultilevel"/>
    <w:tmpl w:val="73DE76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62141A"/>
    <w:multiLevelType w:val="hybridMultilevel"/>
    <w:tmpl w:val="D3F037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D56C2"/>
    <w:multiLevelType w:val="hybridMultilevel"/>
    <w:tmpl w:val="4A40EF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145ADE"/>
    <w:multiLevelType w:val="hybridMultilevel"/>
    <w:tmpl w:val="72ACCC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B96A10"/>
    <w:multiLevelType w:val="hybridMultilevel"/>
    <w:tmpl w:val="14AC79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468ED"/>
    <w:multiLevelType w:val="hybridMultilevel"/>
    <w:tmpl w:val="877ACC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997908"/>
    <w:multiLevelType w:val="hybridMultilevel"/>
    <w:tmpl w:val="0504D8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6166C8"/>
    <w:multiLevelType w:val="hybridMultilevel"/>
    <w:tmpl w:val="D3F037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5712D"/>
    <w:multiLevelType w:val="hybridMultilevel"/>
    <w:tmpl w:val="8824335A"/>
    <w:lvl w:ilvl="0" w:tplc="A4DE4A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152322">
    <w:abstractNumId w:val="7"/>
  </w:num>
  <w:num w:numId="2" w16cid:durableId="326514758">
    <w:abstractNumId w:val="9"/>
  </w:num>
  <w:num w:numId="3" w16cid:durableId="1244532381">
    <w:abstractNumId w:val="10"/>
  </w:num>
  <w:num w:numId="4" w16cid:durableId="943221991">
    <w:abstractNumId w:val="5"/>
  </w:num>
  <w:num w:numId="5" w16cid:durableId="1013843325">
    <w:abstractNumId w:val="1"/>
  </w:num>
  <w:num w:numId="6" w16cid:durableId="1594778449">
    <w:abstractNumId w:val="8"/>
  </w:num>
  <w:num w:numId="7" w16cid:durableId="855118517">
    <w:abstractNumId w:val="3"/>
  </w:num>
  <w:num w:numId="8" w16cid:durableId="1941797656">
    <w:abstractNumId w:val="6"/>
  </w:num>
  <w:num w:numId="9" w16cid:durableId="1478302901">
    <w:abstractNumId w:val="14"/>
  </w:num>
  <w:num w:numId="10" w16cid:durableId="646126025">
    <w:abstractNumId w:val="15"/>
  </w:num>
  <w:num w:numId="11" w16cid:durableId="835530703">
    <w:abstractNumId w:val="13"/>
  </w:num>
  <w:num w:numId="12" w16cid:durableId="1604996513">
    <w:abstractNumId w:val="2"/>
  </w:num>
  <w:num w:numId="13" w16cid:durableId="1226722971">
    <w:abstractNumId w:val="12"/>
  </w:num>
  <w:num w:numId="14" w16cid:durableId="917137041">
    <w:abstractNumId w:val="4"/>
  </w:num>
  <w:num w:numId="15" w16cid:durableId="832187512">
    <w:abstractNumId w:val="0"/>
  </w:num>
  <w:num w:numId="16" w16cid:durableId="4669759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E9"/>
    <w:rsid w:val="000179E1"/>
    <w:rsid w:val="00070F06"/>
    <w:rsid w:val="00096619"/>
    <w:rsid w:val="000B38C1"/>
    <w:rsid w:val="000C6FF9"/>
    <w:rsid w:val="000D041C"/>
    <w:rsid w:val="000E37DD"/>
    <w:rsid w:val="000F1BE1"/>
    <w:rsid w:val="0011199F"/>
    <w:rsid w:val="00120D6A"/>
    <w:rsid w:val="00132048"/>
    <w:rsid w:val="001560EE"/>
    <w:rsid w:val="00157F78"/>
    <w:rsid w:val="001A0B6C"/>
    <w:rsid w:val="001E6B65"/>
    <w:rsid w:val="00206F2C"/>
    <w:rsid w:val="002608DC"/>
    <w:rsid w:val="00276C1A"/>
    <w:rsid w:val="002C139D"/>
    <w:rsid w:val="002C4253"/>
    <w:rsid w:val="002D3A9A"/>
    <w:rsid w:val="003134D9"/>
    <w:rsid w:val="00356FA4"/>
    <w:rsid w:val="00387D4A"/>
    <w:rsid w:val="003A14A0"/>
    <w:rsid w:val="004543A4"/>
    <w:rsid w:val="00485F27"/>
    <w:rsid w:val="0049250A"/>
    <w:rsid w:val="004A02C2"/>
    <w:rsid w:val="004A3E66"/>
    <w:rsid w:val="004B7ED1"/>
    <w:rsid w:val="004C06EF"/>
    <w:rsid w:val="004D6A1A"/>
    <w:rsid w:val="004F07E9"/>
    <w:rsid w:val="005243C6"/>
    <w:rsid w:val="00542E0C"/>
    <w:rsid w:val="005570F1"/>
    <w:rsid w:val="005859C9"/>
    <w:rsid w:val="005A1CFB"/>
    <w:rsid w:val="005A225A"/>
    <w:rsid w:val="005B375F"/>
    <w:rsid w:val="005C4AB0"/>
    <w:rsid w:val="00696AFB"/>
    <w:rsid w:val="006B5F36"/>
    <w:rsid w:val="00711197"/>
    <w:rsid w:val="00712E35"/>
    <w:rsid w:val="007323B3"/>
    <w:rsid w:val="00777BB1"/>
    <w:rsid w:val="00781CCD"/>
    <w:rsid w:val="007C4757"/>
    <w:rsid w:val="007E14BE"/>
    <w:rsid w:val="00815C63"/>
    <w:rsid w:val="0084588D"/>
    <w:rsid w:val="008833D5"/>
    <w:rsid w:val="008C46B1"/>
    <w:rsid w:val="008D1FE5"/>
    <w:rsid w:val="008E452E"/>
    <w:rsid w:val="009076CB"/>
    <w:rsid w:val="0091202E"/>
    <w:rsid w:val="00937BDD"/>
    <w:rsid w:val="00976545"/>
    <w:rsid w:val="009B342A"/>
    <w:rsid w:val="009D4417"/>
    <w:rsid w:val="009E0FCE"/>
    <w:rsid w:val="009E256D"/>
    <w:rsid w:val="009F4569"/>
    <w:rsid w:val="00A03517"/>
    <w:rsid w:val="00A16594"/>
    <w:rsid w:val="00AB2E26"/>
    <w:rsid w:val="00AB4F39"/>
    <w:rsid w:val="00AD077D"/>
    <w:rsid w:val="00AF187C"/>
    <w:rsid w:val="00B70285"/>
    <w:rsid w:val="00B72223"/>
    <w:rsid w:val="00BA59C6"/>
    <w:rsid w:val="00BC4F43"/>
    <w:rsid w:val="00BF18A1"/>
    <w:rsid w:val="00C33E4E"/>
    <w:rsid w:val="00C36416"/>
    <w:rsid w:val="00C666E7"/>
    <w:rsid w:val="00C8586E"/>
    <w:rsid w:val="00CA21AE"/>
    <w:rsid w:val="00CD6AEE"/>
    <w:rsid w:val="00CE7877"/>
    <w:rsid w:val="00D507AF"/>
    <w:rsid w:val="00DC07BE"/>
    <w:rsid w:val="00DC725F"/>
    <w:rsid w:val="00DE1764"/>
    <w:rsid w:val="00E02CB6"/>
    <w:rsid w:val="00E063CB"/>
    <w:rsid w:val="00E3390A"/>
    <w:rsid w:val="00E4611E"/>
    <w:rsid w:val="00E938E9"/>
    <w:rsid w:val="00EF26FA"/>
    <w:rsid w:val="00F169E4"/>
    <w:rsid w:val="00F53521"/>
    <w:rsid w:val="00F638A2"/>
    <w:rsid w:val="00F6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1E1F0"/>
  <w15:chartTrackingRefBased/>
  <w15:docId w15:val="{C286C8F1-C053-41F0-B772-0A7722FC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D1"/>
    <w:rPr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666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66E7"/>
  </w:style>
  <w:style w:type="paragraph" w:styleId="Pieddepage">
    <w:name w:val="footer"/>
    <w:basedOn w:val="Normal"/>
    <w:link w:val="PieddepageCar"/>
    <w:uiPriority w:val="99"/>
    <w:unhideWhenUsed/>
    <w:rsid w:val="00C666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6E7"/>
  </w:style>
  <w:style w:type="paragraph" w:styleId="Textedebulles">
    <w:name w:val="Balloon Text"/>
    <w:basedOn w:val="Normal"/>
    <w:link w:val="TextedebullesCar"/>
    <w:uiPriority w:val="99"/>
    <w:semiHidden/>
    <w:unhideWhenUsed/>
    <w:rsid w:val="00C666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66E7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C36416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3A14A0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976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fc\Dropbox\Docs%20vierge\TP%20Vierg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4C588-CAC0-4DBA-9C34-F7660B3D2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 Vierge.dotx</Template>
  <TotalTime>63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COURTY</dc:creator>
  <cp:keywords/>
  <dc:description/>
  <cp:lastModifiedBy>Nathan</cp:lastModifiedBy>
  <cp:revision>7</cp:revision>
  <dcterms:created xsi:type="dcterms:W3CDTF">2025-09-21T10:43:00Z</dcterms:created>
  <dcterms:modified xsi:type="dcterms:W3CDTF">2025-09-22T04:59:00Z</dcterms:modified>
</cp:coreProperties>
</file>